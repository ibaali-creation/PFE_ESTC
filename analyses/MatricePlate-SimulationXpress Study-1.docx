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7F9FEDB" w14:textId="77777777" w:rsidTr="00A43A5B">
        <w:trPr>
          <w:cantSplit/>
          <w:trHeight w:val="4488"/>
        </w:trPr>
        <w:tc>
          <w:tcPr>
            <w:tcW w:w="6285" w:type="dxa"/>
          </w:tcPr>
          <w:p w14:paraId="10B51679" w14:textId="581CEA92" w:rsidR="00F448BC" w:rsidRDefault="000E4FCE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5FD1A2" wp14:editId="2C25129A">
                  <wp:extent cx="3853815" cy="2032000"/>
                  <wp:effectExtent l="0" t="0" r="0" b="635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Grilledutableau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47C7134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E2BCE57" w14:textId="1F5C0BEE" w:rsidR="00B77317" w:rsidRPr="00CD1539" w:rsidRDefault="000E4FC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MatricePlate</w:t>
                  </w:r>
                </w:p>
                <w:p w14:paraId="4197A3CA" w14:textId="77777777" w:rsidR="00B77317" w:rsidRPr="00CD1539" w:rsidRDefault="00B77317" w:rsidP="00E217C8">
                  <w:pPr>
                    <w:rPr>
                      <w:rStyle w:val="lev"/>
                      <w:sz w:val="20"/>
                      <w:szCs w:val="20"/>
                    </w:rPr>
                  </w:pPr>
                </w:p>
                <w:p w14:paraId="71736175" w14:textId="014876EE" w:rsidR="00B77317" w:rsidRPr="00CD1539" w:rsidRDefault="000E4FCE" w:rsidP="009C008A">
                  <w:pPr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rStyle w:val="lev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lev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lev"/>
                      <w:b w:val="0"/>
                      <w:sz w:val="20"/>
                      <w:szCs w:val="20"/>
                    </w:rPr>
                    <w:t>Monday, May 3, 2021</w:t>
                  </w:r>
                  <w:r w:rsidR="00B77317" w:rsidRPr="00CD1539">
                    <w:rPr>
                      <w:rStyle w:val="lev"/>
                      <w:sz w:val="20"/>
                      <w:szCs w:val="20"/>
                    </w:rPr>
                    <w:br/>
                  </w:r>
                  <w:r>
                    <w:rPr>
                      <w:rStyle w:val="lev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lev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lev"/>
                      <w:b w:val="0"/>
                      <w:sz w:val="20"/>
                      <w:szCs w:val="20"/>
                    </w:rPr>
                    <w:t>BAALI issam</w:t>
                  </w:r>
                </w:p>
                <w:p w14:paraId="726EC6FA" w14:textId="11702765" w:rsidR="00B77317" w:rsidRPr="00CD1539" w:rsidRDefault="000E4FCE" w:rsidP="009C008A">
                  <w:pPr>
                    <w:rPr>
                      <w:rStyle w:val="lev"/>
                      <w:b w:val="0"/>
                      <w:sz w:val="20"/>
                      <w:szCs w:val="20"/>
                    </w:rPr>
                  </w:pPr>
                  <w:r>
                    <w:rPr>
                      <w:rStyle w:val="lev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lev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lev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lev"/>
                      <w:b w:val="0"/>
                      <w:sz w:val="20"/>
                      <w:szCs w:val="20"/>
                    </w:rPr>
                    <w:t>SimulationXpress Study</w:t>
                  </w:r>
                </w:p>
                <w:p w14:paraId="1ED4603B" w14:textId="0CFBB42C" w:rsidR="00B77317" w:rsidRPr="006A441F" w:rsidRDefault="000E4FCE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lev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lev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lev"/>
                      <w:b w:val="0"/>
                    </w:rPr>
                    <w:t xml:space="preserve"> </w:t>
                  </w:r>
                  <w:r>
                    <w:rPr>
                      <w:rStyle w:val="lev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F36AB2F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450FB374" w14:textId="1FE3D240" w:rsidR="00B77317" w:rsidRDefault="000E4FCE" w:rsidP="00E3408D">
                      <w:pPr>
                        <w:pStyle w:val="En-ttedetabledesmatires"/>
                      </w:pPr>
                      <w:r>
                        <w:t>Table of Contents</w:t>
                      </w:r>
                    </w:p>
                    <w:p w14:paraId="656773B8" w14:textId="7A401468" w:rsidR="000E4FCE" w:rsidRDefault="001041F1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0905196" w:history="1">
                        <w:r w:rsidR="000E4FCE" w:rsidRPr="005D24E3">
                          <w:rPr>
                            <w:rStyle w:val="Lienhypertexte"/>
                            <w:noProof/>
                          </w:rPr>
                          <w:t>Description</w:t>
                        </w:r>
                        <w:r w:rsidR="000E4FCE">
                          <w:rPr>
                            <w:noProof/>
                            <w:webHidden/>
                          </w:rPr>
                          <w:tab/>
                        </w:r>
                        <w:r w:rsidR="000E4FC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0E4FCE">
                          <w:rPr>
                            <w:noProof/>
                            <w:webHidden/>
                          </w:rPr>
                          <w:instrText xml:space="preserve"> PAGEREF _Toc70905196 \h </w:instrText>
                        </w:r>
                        <w:r w:rsidR="000E4FCE">
                          <w:rPr>
                            <w:noProof/>
                            <w:webHidden/>
                          </w:rPr>
                        </w:r>
                        <w:r w:rsidR="000E4FC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0E4FCE">
                          <w:rPr>
                            <w:noProof/>
                            <w:webHidden/>
                          </w:rPr>
                          <w:t>1</w:t>
                        </w:r>
                        <w:r w:rsidR="000E4FC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CF4E48" w14:textId="461FC5ED" w:rsidR="000E4FCE" w:rsidRDefault="000E4FCE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70905197" w:history="1">
                        <w:r w:rsidRPr="005D24E3">
                          <w:rPr>
                            <w:rStyle w:val="Lienhypertexte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_Toc70905197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7FB0456" w14:textId="139D104E" w:rsidR="000E4FCE" w:rsidRDefault="000E4FCE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70905198" w:history="1">
                        <w:r w:rsidRPr="005D24E3">
                          <w:rPr>
                            <w:rStyle w:val="Lienhypertexte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_Toc70905198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E22B77" w14:textId="5F40C5A6" w:rsidR="000E4FCE" w:rsidRDefault="000E4FCE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70905199" w:history="1">
                        <w:r w:rsidRPr="005D24E3">
                          <w:rPr>
                            <w:rStyle w:val="Lienhypertexte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_Toc70905199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6AA2E01" w14:textId="635A0DC3" w:rsidR="000E4FCE" w:rsidRDefault="000E4FCE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70905200" w:history="1">
                        <w:r w:rsidRPr="005D24E3">
                          <w:rPr>
                            <w:rStyle w:val="Lienhypertexte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_Toc70905200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B39191" w14:textId="4120860E" w:rsidR="000E4FCE" w:rsidRDefault="000E4FCE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70905201" w:history="1">
                        <w:r w:rsidRPr="005D24E3">
                          <w:rPr>
                            <w:rStyle w:val="Lienhypertexte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_Toc70905201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E419CE" w14:textId="0EA94BC1" w:rsidR="000E4FCE" w:rsidRDefault="000E4FCE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70905202" w:history="1">
                        <w:r w:rsidRPr="005D24E3">
                          <w:rPr>
                            <w:rStyle w:val="Lienhypertexte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_Toc70905202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BEBB2C" w14:textId="3562C5BA" w:rsidR="000E4FCE" w:rsidRDefault="000E4FCE">
                      <w:pPr>
                        <w:pStyle w:val="TM1"/>
                        <w:rPr>
                          <w:noProof/>
                          <w:sz w:val="22"/>
                          <w:lang w:val="fr-FR" w:eastAsia="fr-FR"/>
                        </w:rPr>
                      </w:pPr>
                      <w:hyperlink w:anchor="_Toc70905203" w:history="1">
                        <w:r w:rsidRPr="005D24E3">
                          <w:rPr>
                            <w:rStyle w:val="Lienhypertexte"/>
                            <w:noProof/>
                            <w:lang w:val="fr-FR"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_Toc70905203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66441A3" w14:textId="0D1F3777" w:rsidR="00B77317" w:rsidRPr="00EF5B54" w:rsidRDefault="001041F1" w:rsidP="00E3408D">
                      <w:pPr>
                        <w:pStyle w:val="TM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7F5200EA" w14:textId="77777777" w:rsidR="00F448BC" w:rsidRDefault="00F448BC" w:rsidP="00A5373F"/>
        </w:tc>
      </w:tr>
      <w:tr w:rsidR="00F448BC" w14:paraId="40D398C9" w14:textId="77777777" w:rsidTr="00BE081A">
        <w:trPr>
          <w:cantSplit/>
          <w:trHeight w:val="3924"/>
        </w:trPr>
        <w:tc>
          <w:tcPr>
            <w:tcW w:w="6285" w:type="dxa"/>
          </w:tcPr>
          <w:p w14:paraId="1CB2D620" w14:textId="2AA8FAEF" w:rsidR="00C27B5D" w:rsidRDefault="000E4FCE" w:rsidP="00C27B5D">
            <w:pPr>
              <w:pStyle w:val="Titre1"/>
              <w:outlineLvl w:val="0"/>
            </w:pPr>
            <w:bookmarkStart w:id="0" w:name="_Toc70905196"/>
            <w:r>
              <w:t>Description</w:t>
            </w:r>
            <w:bookmarkEnd w:id="0"/>
          </w:p>
          <w:p w14:paraId="13CD56CE" w14:textId="78AAC150" w:rsidR="00F448BC" w:rsidRPr="00E65D6E" w:rsidRDefault="000E4FCE" w:rsidP="00FF408C">
            <w:r>
              <w:t>No Data</w:t>
            </w:r>
          </w:p>
        </w:tc>
        <w:tc>
          <w:tcPr>
            <w:tcW w:w="4713" w:type="dxa"/>
            <w:vMerge/>
          </w:tcPr>
          <w:p w14:paraId="4787D3C2" w14:textId="77777777" w:rsidR="00F448BC" w:rsidRPr="00A33AA4" w:rsidRDefault="00F448BC" w:rsidP="00840CC7">
            <w:pPr>
              <w:pStyle w:val="TM3"/>
            </w:pPr>
          </w:p>
        </w:tc>
      </w:tr>
    </w:tbl>
    <w:p w14:paraId="109932A9" w14:textId="77777777" w:rsidR="00F25CD7" w:rsidRDefault="00F25CD7">
      <w:r>
        <w:lastRenderedPageBreak/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1779303B" w14:textId="77777777" w:rsidTr="00DD03CF">
        <w:tc>
          <w:tcPr>
            <w:tcW w:w="11016" w:type="dxa"/>
          </w:tcPr>
          <w:p w14:paraId="6039367D" w14:textId="7308B9E6" w:rsidR="00343025" w:rsidRDefault="000E4FCE" w:rsidP="00343025">
            <w:pPr>
              <w:pStyle w:val="Titre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0905197"/>
            <w:r>
              <w:lastRenderedPageBreak/>
              <w:t>Assumptions</w:t>
            </w:r>
            <w:bookmarkEnd w:id="4"/>
          </w:p>
          <w:p w14:paraId="1D491361" w14:textId="4CFD5AB8" w:rsidR="00A96F2C" w:rsidRDefault="00A96F2C" w:rsidP="00A96F2C"/>
        </w:tc>
      </w:tr>
    </w:tbl>
    <w:p w14:paraId="1F3BFF8F" w14:textId="77777777" w:rsidR="00343025" w:rsidRDefault="00343025" w:rsidP="00B77317">
      <w:pPr>
        <w:pStyle w:val="Titre1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9B8026B" w14:textId="77777777" w:rsidTr="00ED5A01">
        <w:tc>
          <w:tcPr>
            <w:tcW w:w="11016" w:type="dxa"/>
          </w:tcPr>
          <w:p w14:paraId="5BC7C64C" w14:textId="1FE81278" w:rsidR="00FF408C" w:rsidRDefault="000E4FCE" w:rsidP="00FF408C">
            <w:pPr>
              <w:pStyle w:val="Titre1"/>
              <w:outlineLvl w:val="0"/>
            </w:pPr>
            <w:bookmarkStart w:id="5" w:name="_Toc70905198"/>
            <w:r>
              <w:t>Model Information</w:t>
            </w:r>
            <w:bookmarkEnd w:id="5"/>
          </w:p>
          <w:p w14:paraId="1A0F380A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F958AC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Grilledutableau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6D40ECD" w14:textId="77777777" w:rsidTr="00077EA0">
                    <w:tc>
                      <w:tcPr>
                        <w:tcW w:w="8640" w:type="dxa"/>
                      </w:tcPr>
                      <w:p w14:paraId="54E596B9" w14:textId="161553B4" w:rsidR="00077EA0" w:rsidRDefault="000E4FCE" w:rsidP="00077EA0">
                        <w:pPr>
                          <w:jc w:val="center"/>
                          <w:rPr>
                            <w:rStyle w:val="lev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B38EBEB" wp14:editId="7165A663">
                              <wp:extent cx="5349240" cy="3525520"/>
                              <wp:effectExtent l="0" t="0" r="3810" b="0"/>
                              <wp:docPr id="6" name="Image 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25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0488EEA" w14:textId="347BE230" w:rsidR="00C16188" w:rsidRDefault="000E4FCE" w:rsidP="00C16188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lev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lev"/>
                      <w:noProof/>
                      <w:sz w:val="20"/>
                      <w:szCs w:val="20"/>
                    </w:rPr>
                    <w:t>MatricePlate</w:t>
                  </w:r>
                </w:p>
                <w:p w14:paraId="4A9F6293" w14:textId="59E45B47" w:rsidR="00C16188" w:rsidRDefault="000E4FCE" w:rsidP="00C16188">
                  <w:pPr>
                    <w:jc w:val="center"/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lev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lev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1260B5E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6F8D06E" w14:textId="7EC19F83" w:rsidR="00C16188" w:rsidRPr="0044448A" w:rsidRDefault="000E4FC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lev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10E84A14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2FEDC9" w14:textId="6803E987" w:rsidR="00C16188" w:rsidRDefault="000E4FCE" w:rsidP="0044448A">
                  <w:pPr>
                    <w:jc w:val="center"/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C203B4" w14:textId="46C2E7EF" w:rsidR="00C16188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E14AF0A" w14:textId="01D62A1B" w:rsidR="00C16188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8BD146" w14:textId="51009B92" w:rsidR="00C16188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lev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64CE1068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6EA2C1" w14:textId="19E36CE3" w:rsidR="00C16188" w:rsidRDefault="000E4FCE" w:rsidP="0044448A">
                  <w:pPr>
                    <w:jc w:val="center"/>
                    <w:rPr>
                      <w:rStyle w:val="lev"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lastRenderedPageBreak/>
                    <w:t>Chamfer1</w:t>
                  </w:r>
                </w:p>
                <w:p w14:paraId="41669683" w14:textId="59BC450F" w:rsidR="004B3022" w:rsidRPr="0044448A" w:rsidRDefault="000E4FC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6B24138" wp14:editId="0CE7BD18">
                        <wp:extent cx="1562735" cy="1029970"/>
                        <wp:effectExtent l="0" t="0" r="0" b="0"/>
                        <wp:docPr id="7" name="Imag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9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A8F59C" w14:textId="39572DF2" w:rsidR="00C16188" w:rsidRPr="0044448A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2B4511" w14:textId="77777777" w:rsidR="000E4FCE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Mass:3.8434 kg</w:t>
                  </w:r>
                </w:p>
                <w:p w14:paraId="7837B4AA" w14:textId="77777777" w:rsidR="000E4FCE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Volume:0.000549058 m^3</w:t>
                  </w:r>
                </w:p>
                <w:p w14:paraId="7ACDFA0C" w14:textId="77777777" w:rsidR="000E4FCE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Density:7,000 kg/m^3</w:t>
                  </w:r>
                </w:p>
                <w:p w14:paraId="26775C3B" w14:textId="77777777" w:rsidR="000E4FCE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Weight:37.6654 N</w:t>
                  </w:r>
                </w:p>
                <w:p w14:paraId="47E3293A" w14:textId="4AFEA7C7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DFCD0E" w14:textId="77777777" w:rsidR="000E4FCE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lev"/>
                      <w:b/>
                      <w:bCs/>
                      <w:noProof/>
                      <w:sz w:val="20"/>
                      <w:szCs w:val="20"/>
                    </w:rPr>
                    <w:t>C:\Users\issam\OneDrive\Bureau\PFE_ESTC\CAD\machine a granulat\SousEnsambleMatrice\MatricePlate.SLDPRT</w:t>
                  </w:r>
                </w:p>
                <w:p w14:paraId="70B181D1" w14:textId="73CA548B" w:rsidR="00C16188" w:rsidRPr="0044448A" w:rsidRDefault="000E4FC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May  3 02:21:03 2021</w:t>
                  </w:r>
                </w:p>
              </w:tc>
            </w:tr>
          </w:tbl>
          <w:p w14:paraId="6487D30A" w14:textId="48CD7FB5" w:rsidR="00FF408C" w:rsidRDefault="00FF408C" w:rsidP="00A96F2C"/>
        </w:tc>
      </w:tr>
      <w:bookmarkEnd w:id="1"/>
      <w:bookmarkEnd w:id="2"/>
      <w:bookmarkEnd w:id="3"/>
    </w:tbl>
    <w:p w14:paraId="5582B89C" w14:textId="77777777" w:rsidR="00E80CD9" w:rsidRDefault="00E80CD9" w:rsidP="00076F1F"/>
    <w:tbl>
      <w:tblPr>
        <w:tblStyle w:val="Grilledutableau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222DE990" w14:textId="77777777" w:rsidTr="005273D5">
        <w:trPr>
          <w:trHeight w:val="4158"/>
        </w:trPr>
        <w:tc>
          <w:tcPr>
            <w:tcW w:w="11136" w:type="dxa"/>
          </w:tcPr>
          <w:p w14:paraId="12F109BF" w14:textId="3F42FFC6" w:rsidR="00E80CD9" w:rsidRPr="00AC3438" w:rsidRDefault="000E4FCE" w:rsidP="000A7C6B">
            <w:pPr>
              <w:pStyle w:val="Titre1"/>
              <w:outlineLvl w:val="0"/>
            </w:pPr>
            <w:bookmarkStart w:id="6" w:name="_Toc243733144"/>
            <w:bookmarkStart w:id="7" w:name="_Toc245020112"/>
            <w:bookmarkStart w:id="8" w:name="_Toc245020144"/>
            <w:bookmarkStart w:id="9" w:name="_Toc70905199"/>
            <w:r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67F4B279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40FAC65" w14:textId="2E4027D5" w:rsidR="00E80CD9" w:rsidRPr="003E6C57" w:rsidRDefault="000E4FCE" w:rsidP="000A7C6B">
                  <w:pPr>
                    <w:jc w:val="center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556786" w14:textId="6322A426" w:rsidR="00E80CD9" w:rsidRPr="003E6C57" w:rsidRDefault="000E4FC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71486F" w14:textId="76E78D51" w:rsidR="00E80CD9" w:rsidRPr="003E6C57" w:rsidRDefault="000E4FC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588FF5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316FB861" w14:textId="6194D0F7" w:rsidR="00E80CD9" w:rsidRPr="00577134" w:rsidRDefault="000E4FCE" w:rsidP="000A7C6B">
                  <w:pPr>
                    <w:jc w:val="center"/>
                    <w:rPr>
                      <w:rStyle w:val="lev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52173B7" wp14:editId="2E797D27">
                        <wp:extent cx="1904365" cy="1255395"/>
                        <wp:effectExtent l="0" t="0" r="635" b="1905"/>
                        <wp:docPr id="8" name="Imag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5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illemoyenne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FF48AD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0134B6" w14:textId="269CE82C" w:rsidR="00E80CD9" w:rsidRPr="00BE6656" w:rsidRDefault="000E4FCE" w:rsidP="000A7C6B">
                        <w:pPr>
                          <w:jc w:val="right"/>
                          <w:rPr>
                            <w:rStyle w:val="lev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4FEAEF" w14:textId="100778AB" w:rsidR="00E80CD9" w:rsidRPr="00BE6656" w:rsidRDefault="000E4F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41 cr 4</w:t>
                        </w:r>
                      </w:p>
                    </w:tc>
                  </w:tr>
                  <w:tr w:rsidR="000E4FCE" w:rsidRPr="00577134" w14:paraId="21BD77E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A5B555C" w14:textId="7CADA125" w:rsidR="000E4FCE" w:rsidRDefault="000E4FCE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E67FB1" w14:textId="2C0C0C8B" w:rsidR="000E4FCE" w:rsidRDefault="000E4F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E4FCE" w:rsidRPr="00577134" w14:paraId="7B65904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F00343" w14:textId="025C3B4D" w:rsidR="000E4FCE" w:rsidRDefault="000E4FCE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B9CFCC" w14:textId="275BAE40" w:rsidR="000E4FCE" w:rsidRDefault="000E4F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0E4FCE" w:rsidRPr="00577134" w14:paraId="4A95FBC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146F04" w14:textId="76E895E5" w:rsidR="000E4FCE" w:rsidRDefault="000E4FCE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F3A1E1" w14:textId="53CB7085" w:rsidR="000E4FCE" w:rsidRDefault="000E4F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600 N/mm^2</w:t>
                        </w:r>
                      </w:p>
                    </w:tc>
                  </w:tr>
                  <w:tr w:rsidR="000E4FCE" w:rsidRPr="00577134" w14:paraId="39A22E9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DD5E48" w14:textId="1DE20610" w:rsidR="000E4FCE" w:rsidRDefault="000E4FCE" w:rsidP="000A7C6B">
                        <w:pPr>
                          <w:jc w:val="right"/>
                          <w:rPr>
                            <w:rStyle w:val="lev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76EE56" w14:textId="030F57ED" w:rsidR="000E4FCE" w:rsidRDefault="000E4FC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sz w:val="20"/>
                            <w:szCs w:val="20"/>
                          </w:rPr>
                          <w:t>900 N/mm^2</w:t>
                        </w:r>
                      </w:p>
                    </w:tc>
                  </w:tr>
                </w:tbl>
                <w:p w14:paraId="138061C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3F3313BD" w14:textId="47BAFBB4" w:rsidR="00E80CD9" w:rsidRPr="00577134" w:rsidRDefault="000E4FC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lev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lev"/>
                      <w:b w:val="0"/>
                      <w:sz w:val="20"/>
                      <w:szCs w:val="20"/>
                    </w:rPr>
                    <w:t>SolidBody 1(Chamfer1)(MatricePlate)</w:t>
                  </w:r>
                </w:p>
              </w:tc>
            </w:tr>
          </w:tbl>
          <w:p w14:paraId="29CFC10D" w14:textId="30464E2D" w:rsidR="00E80CD9" w:rsidRDefault="00E80CD9" w:rsidP="000A7C6B"/>
        </w:tc>
      </w:tr>
      <w:bookmarkEnd w:id="6"/>
      <w:bookmarkEnd w:id="7"/>
      <w:bookmarkEnd w:id="8"/>
    </w:tbl>
    <w:p w14:paraId="56660AFC" w14:textId="77777777" w:rsidR="005273D5" w:rsidRDefault="005273D5" w:rsidP="006518B5"/>
    <w:tbl>
      <w:tblPr>
        <w:tblStyle w:val="Grilledutableau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48310869" w14:textId="77777777" w:rsidTr="00452CBC">
        <w:tc>
          <w:tcPr>
            <w:tcW w:w="11016" w:type="dxa"/>
          </w:tcPr>
          <w:p w14:paraId="23C03EF0" w14:textId="5AAB17AF" w:rsidR="005273D5" w:rsidRPr="00AF1A58" w:rsidRDefault="000E4FCE" w:rsidP="000A7C6B">
            <w:pPr>
              <w:pStyle w:val="Titre1"/>
              <w:outlineLvl w:val="0"/>
              <w:rPr>
                <w:b w:val="0"/>
                <w:bCs w:val="0"/>
              </w:rPr>
            </w:pPr>
            <w:bookmarkStart w:id="10" w:name="_Toc70905200"/>
            <w:r>
              <w:rPr>
                <w:rStyle w:val="lev"/>
              </w:rPr>
              <w:lastRenderedPageBreak/>
              <w:t>Loads and Fixtures</w:t>
            </w:r>
            <w:bookmarkEnd w:id="10"/>
          </w:p>
          <w:tbl>
            <w:tblPr>
              <w:tblStyle w:val="Listeclaire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0E4FCE" w14:paraId="2ACD85F6" w14:textId="77777777" w:rsidTr="00876D5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13B4B6A" w14:textId="309874D9" w:rsidR="000E4FCE" w:rsidRPr="004E282D" w:rsidRDefault="000E4FCE" w:rsidP="005A5DC6">
                  <w:pPr>
                    <w:jc w:val="center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AC8ED42" w14:textId="74497C0E" w:rsidR="000E4FCE" w:rsidRPr="004E282D" w:rsidRDefault="000E4F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7E3D775" w14:textId="3E57A757" w:rsidR="000E4FCE" w:rsidRPr="004E282D" w:rsidRDefault="000E4F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Fixture Details</w:t>
                  </w:r>
                </w:p>
              </w:tc>
            </w:tr>
            <w:tr w:rsidR="000E4FCE" w14:paraId="37E8F9F1" w14:textId="77777777" w:rsidTr="004736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998FBC5" w14:textId="0AC7FA72" w:rsidR="000E4FCE" w:rsidRPr="00AD5FBA" w:rsidRDefault="000E4FCE" w:rsidP="005A5DC6">
                  <w:pPr>
                    <w:jc w:val="center"/>
                    <w:rPr>
                      <w:rStyle w:val="lev"/>
                    </w:rPr>
                  </w:pPr>
                  <w:r>
                    <w:rPr>
                      <w:rStyle w:val="lev"/>
                    </w:rPr>
                    <w:t>Fixed-9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CFF8064" w14:textId="39647F02" w:rsidR="000E4FCE" w:rsidRPr="006208CB" w:rsidRDefault="000E4F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F6938C8" wp14:editId="0071C604">
                        <wp:extent cx="1772285" cy="1167765"/>
                        <wp:effectExtent l="0" t="0" r="0" b="0"/>
                        <wp:docPr id="9" name="Imag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7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0E4FCE" w14:paraId="0503CDA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BC8ECBB" w14:textId="7BEF0133" w:rsidR="000E4FCE" w:rsidRPr="00BE6656" w:rsidRDefault="000E4FCE" w:rsidP="003F2268">
                        <w:pPr>
                          <w:jc w:val="right"/>
                          <w:rPr>
                            <w:rStyle w:val="lev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62E9B2C" w14:textId="1B0DF050" w:rsidR="000E4FCE" w:rsidRPr="00154A1A" w:rsidRDefault="000E4F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E4FCE" w14:paraId="257C2EA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68923F2" w14:textId="28164D3B" w:rsidR="000E4FCE" w:rsidRDefault="000E4F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634DFD8" w14:textId="7A9D8960" w:rsidR="000E4FCE" w:rsidRDefault="000E4F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5811A4B8" w14:textId="77777777" w:rsidR="000E4FCE" w:rsidRPr="004C6DEB" w:rsidRDefault="000E4FCE" w:rsidP="00840CC7">
                  <w:pPr>
                    <w:pStyle w:val="TM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0636AAD" w14:textId="77777777" w:rsidR="005273D5" w:rsidRDefault="005273D5" w:rsidP="00840CC7">
            <w:pPr>
              <w:pStyle w:val="TM3"/>
            </w:pPr>
          </w:p>
          <w:tbl>
            <w:tblPr>
              <w:tblStyle w:val="Listeclaire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E4FCE" w14:paraId="56E1089C" w14:textId="77777777" w:rsidTr="00C307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10044A4" w14:textId="55DDC2EA" w:rsidR="000E4FCE" w:rsidRPr="004E282D" w:rsidRDefault="000E4FCE" w:rsidP="005A5DC6">
                  <w:pPr>
                    <w:jc w:val="center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2562098" w14:textId="7A6661F7" w:rsidR="000E4FCE" w:rsidRPr="004E282D" w:rsidRDefault="000E4F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AEF3C17" w14:textId="7737694B" w:rsidR="000E4FCE" w:rsidRPr="004E282D" w:rsidRDefault="000E4FC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lev"/>
                      <w:b/>
                      <w:color w:val="auto"/>
                    </w:rPr>
                  </w:pPr>
                  <w:r>
                    <w:rPr>
                      <w:rStyle w:val="lev"/>
                      <w:b/>
                      <w:color w:val="auto"/>
                    </w:rPr>
                    <w:t>Load Details</w:t>
                  </w:r>
                </w:p>
              </w:tc>
            </w:tr>
            <w:tr w:rsidR="000E4FCE" w14:paraId="7576E1BA" w14:textId="77777777" w:rsidTr="00DF2F5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121422BD" w14:textId="649957C3" w:rsidR="000E4FCE" w:rsidRPr="00F42DD1" w:rsidRDefault="000E4FCE" w:rsidP="005A5DC6">
                  <w:pPr>
                    <w:jc w:val="center"/>
                    <w:rPr>
                      <w:rStyle w:val="lev"/>
                    </w:rPr>
                  </w:pPr>
                  <w:r>
                    <w:rPr>
                      <w:rStyle w:val="lev"/>
                    </w:rPr>
                    <w:t>Pressure-1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9856CE0" w14:textId="672F6ADD" w:rsidR="000E4FCE" w:rsidRPr="006208CB" w:rsidRDefault="000E4F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lev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12390E8" wp14:editId="4646DBF1">
                        <wp:extent cx="1907540" cy="1257300"/>
                        <wp:effectExtent l="0" t="0" r="0" b="0"/>
                        <wp:docPr id="10" name="Imag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7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illemoyenne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E4FCE" w14:paraId="5320E1C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2B8C5D5" w14:textId="22596215" w:rsidR="000E4FCE" w:rsidRPr="00BE6656" w:rsidRDefault="000E4FCE" w:rsidP="003F2268">
                        <w:pPr>
                          <w:jc w:val="right"/>
                          <w:rPr>
                            <w:rStyle w:val="lev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58A3BB1" w14:textId="5A147487" w:rsidR="000E4FCE" w:rsidRPr="00B77EA3" w:rsidRDefault="000E4F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E4FCE" w14:paraId="3DC3506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46B86FA" w14:textId="08EF3890" w:rsidR="000E4FCE" w:rsidRDefault="000E4F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C2620C0" w14:textId="5C599CF1" w:rsidR="000E4FCE" w:rsidRDefault="000E4F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Normal to selected face</w:t>
                        </w:r>
                      </w:p>
                    </w:tc>
                  </w:tr>
                  <w:tr w:rsidR="000E4FCE" w14:paraId="4211B67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6ED42EA" w14:textId="3C918D4E" w:rsidR="000E4FCE" w:rsidRDefault="000E4F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72CF075" w14:textId="36E6CB45" w:rsidR="000E4FCE" w:rsidRDefault="000E4F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5e+06</w:t>
                        </w:r>
                      </w:p>
                    </w:tc>
                  </w:tr>
                  <w:tr w:rsidR="000E4FCE" w14:paraId="490DEB8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F730962" w14:textId="3612B853" w:rsidR="000E4FCE" w:rsidRDefault="000E4FC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3B9D4A" w14:textId="073606CC" w:rsidR="000E4FCE" w:rsidRDefault="000E4FC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lev"/>
                            <w:b w:val="0"/>
                            <w:bCs w:val="0"/>
                            <w:sz w:val="20"/>
                            <w:szCs w:val="20"/>
                          </w:rPr>
                          <w:t>N/m^2</w:t>
                        </w:r>
                      </w:p>
                    </w:tc>
                  </w:tr>
                </w:tbl>
                <w:p w14:paraId="68B150D5" w14:textId="77777777" w:rsidR="000E4FCE" w:rsidRDefault="000E4FC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lev"/>
                    </w:rPr>
                  </w:pPr>
                </w:p>
              </w:tc>
            </w:tr>
          </w:tbl>
          <w:p w14:paraId="19360380" w14:textId="03EE9BF6" w:rsidR="005273D5" w:rsidRDefault="005273D5" w:rsidP="000A7C6B">
            <w:pPr>
              <w:rPr>
                <w:rStyle w:val="lev"/>
              </w:rPr>
            </w:pPr>
          </w:p>
        </w:tc>
      </w:tr>
    </w:tbl>
    <w:p w14:paraId="6D8CE255" w14:textId="77777777" w:rsidR="00A61A59" w:rsidRDefault="00A61A59" w:rsidP="006936A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9F417B9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0D3B73C" w14:textId="3B15F5FD" w:rsidR="00A61A59" w:rsidRDefault="000E4FCE" w:rsidP="000A7C6B">
            <w:pPr>
              <w:pStyle w:val="Titre1"/>
              <w:outlineLvl w:val="0"/>
            </w:pPr>
            <w:bookmarkStart w:id="11" w:name="_Toc70905201"/>
            <w:r>
              <w:lastRenderedPageBreak/>
              <w:t>Mesh information</w:t>
            </w:r>
            <w:bookmarkEnd w:id="11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0F83849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29696A" w14:textId="66F0765B" w:rsidR="00A9531D" w:rsidRDefault="000E4FC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BDE193" w14:textId="49E11008" w:rsidR="00A9531D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E4FCE" w14:paraId="3D987C4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130BB7" w14:textId="1DE53898" w:rsidR="000E4FCE" w:rsidRDefault="000E4FC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B54EAF" w14:textId="7DB8CF8B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0E4FCE" w14:paraId="0266C1B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954090" w14:textId="3B22B524" w:rsidR="000E4FCE" w:rsidRDefault="000E4FC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DA9A85" w14:textId="3D8C053D" w:rsidR="000E4FCE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E4FCE" w14:paraId="4BE14A3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250E06" w14:textId="1CE87D71" w:rsidR="000E4FCE" w:rsidRDefault="000E4FC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97B400" w14:textId="1E2115A5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E4FCE" w14:paraId="511A0D5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57389C" w14:textId="6F7F2D47" w:rsidR="000E4FCE" w:rsidRDefault="000E4FC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239BBA" w14:textId="7CF8F918" w:rsidR="000E4FCE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0E4FCE" w14:paraId="61696B6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A763E0" w14:textId="244A4FAC" w:rsidR="000E4FCE" w:rsidRDefault="000E4FC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AF4EA8" w14:textId="51DF399F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17.937 mm</w:t>
                  </w:r>
                </w:p>
              </w:tc>
            </w:tr>
            <w:tr w:rsidR="000E4FCE" w14:paraId="3B403BB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CC3ED3" w14:textId="2A3FC6C8" w:rsidR="000E4FCE" w:rsidRDefault="000E4FC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92EAA3" w14:textId="6BB99E53" w:rsidR="000E4FCE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0.896851 mm</w:t>
                  </w:r>
                </w:p>
              </w:tc>
            </w:tr>
            <w:tr w:rsidR="000E4FCE" w14:paraId="2773E1A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F5195C" w14:textId="23A46CF5" w:rsidR="000E4FCE" w:rsidRDefault="000E4FCE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DAC2E7" w14:textId="75F4A9B3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43836E6D" w14:textId="77777777" w:rsidR="00690657" w:rsidRDefault="00690657" w:rsidP="00690657"/>
          <w:p w14:paraId="24302673" w14:textId="60F72CCF" w:rsidR="00A9531D" w:rsidRPr="00690657" w:rsidRDefault="000E4FCE" w:rsidP="00690657">
            <w:pPr>
              <w:pStyle w:val="Titre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756E67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3FD9A6" w14:textId="346CDBD3" w:rsidR="007107BE" w:rsidRDefault="000E4FC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8DA745" w14:textId="7C364CDF" w:rsidR="007107BE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78897</w:t>
                  </w:r>
                </w:p>
              </w:tc>
            </w:tr>
            <w:tr w:rsidR="000E4FCE" w14:paraId="47894C8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EFD8D6" w14:textId="7948DC15" w:rsidR="000E4FCE" w:rsidRDefault="000E4FC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5E6D06" w14:textId="7B300F0E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43395</w:t>
                  </w:r>
                </w:p>
              </w:tc>
            </w:tr>
            <w:tr w:rsidR="000E4FCE" w14:paraId="71C7A07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2318FC" w14:textId="1264BDB8" w:rsidR="000E4FCE" w:rsidRDefault="000E4FC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825A1C" w14:textId="3DCEFB4F" w:rsidR="000E4FCE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19.952</w:t>
                  </w:r>
                </w:p>
              </w:tc>
            </w:tr>
            <w:tr w:rsidR="000E4FCE" w14:paraId="49558CF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7818A5" w14:textId="720D1FF7" w:rsidR="000E4FCE" w:rsidRDefault="000E4FC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5649AF" w14:textId="7C9030D3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49.1</w:t>
                  </w:r>
                </w:p>
              </w:tc>
            </w:tr>
            <w:tr w:rsidR="000E4FCE" w14:paraId="1DEC5B1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78CA52" w14:textId="0F6E8F65" w:rsidR="000E4FCE" w:rsidRDefault="000E4FCE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F69CDB" w14:textId="1F7FBE9B" w:rsidR="000E4FCE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0.452</w:t>
                  </w:r>
                </w:p>
              </w:tc>
            </w:tr>
            <w:tr w:rsidR="000E4FCE" w14:paraId="27BE644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3E94DA" w14:textId="4E1AC419" w:rsidR="000E4FCE" w:rsidRDefault="000E4FCE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E14FC7" w14:textId="73E1E306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0E4FCE" w14:paraId="1D6F651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25E7E5" w14:textId="5586103A" w:rsidR="000E4FCE" w:rsidRDefault="000E4FC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3E271D" w14:textId="132957FD" w:rsidR="000E4FCE" w:rsidRDefault="000E4FC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00:00:42</w:t>
                  </w:r>
                </w:p>
              </w:tc>
            </w:tr>
            <w:tr w:rsidR="000E4FCE" w14:paraId="6534E93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6CD23E" w14:textId="39E45CDE" w:rsidR="000E4FCE" w:rsidRDefault="000E4FC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CA769C" w14:textId="08CB81B9" w:rsidR="000E4FCE" w:rsidRDefault="000E4FC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IBAALI</w:t>
                  </w:r>
                </w:p>
              </w:tc>
            </w:tr>
            <w:tr w:rsidR="00D803B1" w14:paraId="7041D09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BD472B9" w14:textId="751F48D0" w:rsidR="00D803B1" w:rsidRDefault="000E4FCE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C3942E8" wp14:editId="5990E418">
                        <wp:extent cx="6711315" cy="3538855"/>
                        <wp:effectExtent l="0" t="0" r="0" b="4445"/>
                        <wp:docPr id="11" name="Imag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9793506" w14:textId="44633406" w:rsidR="00A61A59" w:rsidRPr="00F077CB" w:rsidRDefault="00A61A59" w:rsidP="000A7C6B"/>
        </w:tc>
      </w:tr>
    </w:tbl>
    <w:p w14:paraId="7E04C7F6" w14:textId="77777777" w:rsidR="00EC2432" w:rsidRDefault="00EC2432" w:rsidP="0094009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27C32D8C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87815B1" w14:textId="36A010CC" w:rsidR="00EC2432" w:rsidRDefault="000E4FCE" w:rsidP="000A7C6B">
            <w:pPr>
              <w:pStyle w:val="Titre1"/>
              <w:outlineLvl w:val="0"/>
            </w:pPr>
            <w:bookmarkStart w:id="12" w:name="_Toc243733152"/>
            <w:bookmarkStart w:id="13" w:name="_Toc245020120"/>
            <w:bookmarkStart w:id="14" w:name="_Toc245020152"/>
            <w:bookmarkStart w:id="15" w:name="_Toc70905202"/>
            <w:r>
              <w:lastRenderedPageBreak/>
              <w:t>Study Results</w:t>
            </w:r>
            <w:bookmarkEnd w:id="15"/>
          </w:p>
          <w:p w14:paraId="5885B7CB" w14:textId="4B69FAFC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9"/>
              <w:gridCol w:w="3141"/>
              <w:gridCol w:w="2569"/>
              <w:gridCol w:w="2545"/>
            </w:tblGrid>
            <w:tr w:rsidR="000E4FCE" w14:paraId="73C3F586" w14:textId="77777777" w:rsidTr="001856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73635A" w14:textId="52CFDE2A" w:rsidR="000E4FCE" w:rsidRDefault="000E4FCE" w:rsidP="000E4F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B7648A" w14:textId="6705CB19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B98CABD" w14:textId="06E50264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FA68EE0" w14:textId="0C5FBFC9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E4FCE" w:rsidRPr="000E4FCE" w14:paraId="2D5F53ED" w14:textId="77777777" w:rsidTr="0018561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AF00D4" w14:textId="3CB3DEB0" w:rsidR="000E4FCE" w:rsidRPr="004D2956" w:rsidRDefault="000E4FCE" w:rsidP="000E4F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BF9544" w14:textId="623618FF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160ED03" w14:textId="77777777" w:rsidR="000E4FCE" w:rsidRP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fr-FR"/>
                    </w:rPr>
                  </w:pPr>
                  <w:r w:rsidRPr="000E4FCE">
                    <w:rPr>
                      <w:sz w:val="20"/>
                      <w:szCs w:val="20"/>
                      <w:lang w:val="fr-FR"/>
                    </w:rPr>
                    <w:t>0.000e+00 N/mm^2 (MPa)</w:t>
                  </w:r>
                </w:p>
                <w:p w14:paraId="4BCE19C9" w14:textId="0E717E22" w:rsidR="000E4FCE" w:rsidRP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fr-FR"/>
                    </w:rPr>
                  </w:pPr>
                  <w:r w:rsidRPr="000E4FCE">
                    <w:rPr>
                      <w:sz w:val="20"/>
                      <w:szCs w:val="20"/>
                      <w:lang w:val="fr-FR"/>
                    </w:rPr>
                    <w:t>Node: 1165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A795ABF" w14:textId="77777777" w:rsidR="000E4FCE" w:rsidRP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fr-FR"/>
                    </w:rPr>
                  </w:pPr>
                  <w:r w:rsidRPr="000E4FCE">
                    <w:rPr>
                      <w:sz w:val="20"/>
                      <w:szCs w:val="20"/>
                      <w:lang w:val="fr-FR"/>
                    </w:rPr>
                    <w:t>1.005e+03 N/mm^2 (MPa)</w:t>
                  </w:r>
                </w:p>
                <w:p w14:paraId="3CC003D2" w14:textId="6C9B0430" w:rsidR="000E4FCE" w:rsidRP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fr-FR"/>
                    </w:rPr>
                  </w:pPr>
                  <w:r w:rsidRPr="000E4FCE">
                    <w:rPr>
                      <w:sz w:val="20"/>
                      <w:szCs w:val="20"/>
                      <w:lang w:val="fr-FR"/>
                    </w:rPr>
                    <w:t>Node: 127</w:t>
                  </w:r>
                </w:p>
              </w:tc>
            </w:tr>
            <w:tr w:rsidR="000E4FCE" w14:paraId="500267DC" w14:textId="77777777" w:rsidTr="0018561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236D43" w14:textId="517C09F6" w:rsidR="000E4FCE" w:rsidRDefault="000E4FCE" w:rsidP="000E4FCE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E9709B2" wp14:editId="1B48F764">
                        <wp:extent cx="6858000" cy="3616325"/>
                        <wp:effectExtent l="0" t="0" r="0" b="3175"/>
                        <wp:docPr id="12" name="Imag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1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2365BB" w14:textId="239CD53A" w:rsidR="000E4FCE" w:rsidRPr="004D2956" w:rsidRDefault="000E4FCE" w:rsidP="000E4F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MatricePlate-SimulationXpress Study-Stress-Stress</w:t>
                  </w:r>
                </w:p>
              </w:tc>
            </w:tr>
          </w:tbl>
          <w:p w14:paraId="3BCE6A84" w14:textId="07575438" w:rsidR="000E4FCE" w:rsidRDefault="000E4FC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60"/>
              <w:gridCol w:w="3395"/>
              <w:gridCol w:w="2393"/>
              <w:gridCol w:w="2206"/>
            </w:tblGrid>
            <w:tr w:rsidR="000E4FCE" w14:paraId="342D5127" w14:textId="77777777" w:rsidTr="001856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86B178" w14:textId="4A8AAD5D" w:rsidR="000E4FCE" w:rsidRDefault="000E4FCE" w:rsidP="000E4F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53171F" w14:textId="6C89A0AE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AAC187" w14:textId="737852EB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5CF1389" w14:textId="4BBCE539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E4FCE" w14:paraId="202C88C3" w14:textId="77777777" w:rsidTr="0018561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8F0B9A" w14:textId="67AF7B8E" w:rsidR="000E4FCE" w:rsidRPr="004D2956" w:rsidRDefault="000E4FCE" w:rsidP="000E4F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BCE2E6" w14:textId="43531385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C5B863" w14:textId="77777777" w:rsid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5C593DC3" w14:textId="403F8A34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D7D91D" w14:textId="77777777" w:rsid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4.170e-01 mm</w:t>
                  </w:r>
                </w:p>
                <w:p w14:paraId="66A3421F" w14:textId="28B0FBB0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78182</w:t>
                  </w:r>
                </w:p>
              </w:tc>
            </w:tr>
            <w:tr w:rsidR="000E4FCE" w14:paraId="6F63637C" w14:textId="77777777" w:rsidTr="0018561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877116" w14:textId="010480D9" w:rsidR="000E4FCE" w:rsidRDefault="000E4FCE" w:rsidP="000E4FCE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4CFB683" wp14:editId="5A974D7D">
                        <wp:extent cx="6858000" cy="3616325"/>
                        <wp:effectExtent l="0" t="0" r="0" b="3175"/>
                        <wp:docPr id="13" name="Imag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1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0A4770" w14:textId="700C7F7E" w:rsidR="000E4FCE" w:rsidRPr="004D2956" w:rsidRDefault="000E4FCE" w:rsidP="000E4F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MatricePlate-SimulationXpress Study-Displacement-Displacement</w:t>
                  </w:r>
                </w:p>
              </w:tc>
            </w:tr>
          </w:tbl>
          <w:p w14:paraId="3C468E09" w14:textId="52EC770B" w:rsidR="000E4FCE" w:rsidRDefault="000E4FC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7555"/>
            </w:tblGrid>
            <w:tr w:rsidR="000E4FCE" w14:paraId="3EB2EFE4" w14:textId="77777777" w:rsidTr="00A426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127985" w14:textId="25190412" w:rsidR="000E4FCE" w:rsidRDefault="000E4FCE" w:rsidP="000E4FCE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4B456C" w14:textId="7EB073BE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0E4FCE" w14:paraId="1FE2BC0D" w14:textId="77777777" w:rsidTr="00F76A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1A9C562" w14:textId="2894052A" w:rsidR="000E4FCE" w:rsidRPr="004D2956" w:rsidRDefault="000E4FCE" w:rsidP="000E4F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0365834" w14:textId="599226F3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0E4FCE" w14:paraId="54C85802" w14:textId="77777777" w:rsidTr="0018561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550D8C" w14:textId="6612E575" w:rsidR="000E4FCE" w:rsidRDefault="000E4FCE" w:rsidP="000E4FCE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DF99CDB" wp14:editId="7272232A">
                        <wp:extent cx="6858000" cy="3616325"/>
                        <wp:effectExtent l="0" t="0" r="0" b="3175"/>
                        <wp:docPr id="14" name="Imag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1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1F590FF" w14:textId="06DA671B" w:rsidR="000E4FCE" w:rsidRPr="004D2956" w:rsidRDefault="000E4FCE" w:rsidP="000E4F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MatricePlate-SimulationXpress Study-Displacement-Deformation</w:t>
                  </w:r>
                </w:p>
              </w:tc>
            </w:tr>
          </w:tbl>
          <w:p w14:paraId="549FC985" w14:textId="24E5289C" w:rsidR="000E4FCE" w:rsidRDefault="000E4FC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42"/>
              <w:gridCol w:w="3193"/>
              <w:gridCol w:w="2431"/>
              <w:gridCol w:w="2588"/>
            </w:tblGrid>
            <w:tr w:rsidR="000E4FCE" w14:paraId="63F69E86" w14:textId="77777777" w:rsidTr="001856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7F5586" w14:textId="65C21C0B" w:rsidR="000E4FCE" w:rsidRDefault="000E4FCE" w:rsidP="000E4FC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00C2B5" w14:textId="2FA3D3CD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3A691A" w14:textId="38232DB1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0DEF1FF" w14:textId="70F5BA8C" w:rsidR="000E4FCE" w:rsidRDefault="000E4FCE" w:rsidP="000E4FC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E4FCE" w14:paraId="7CD4FFA3" w14:textId="77777777" w:rsidTr="0018561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72C612F" w14:textId="6132A46B" w:rsidR="000E4FCE" w:rsidRPr="004D2956" w:rsidRDefault="000E4FCE" w:rsidP="000E4FC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C990E22" w14:textId="528F61AB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ABE6E2" w14:textId="77777777" w:rsid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5.969e-01 </w:t>
                  </w:r>
                </w:p>
                <w:p w14:paraId="26C001D3" w14:textId="4EC526FF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317D91" w14:textId="77777777" w:rsidR="000E4FCE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3.376e+02 </w:t>
                  </w:r>
                </w:p>
                <w:p w14:paraId="2F12BC77" w14:textId="6BAAEC0E" w:rsidR="000E4FCE" w:rsidRPr="004D2956" w:rsidRDefault="000E4FCE" w:rsidP="000E4FC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56638</w:t>
                  </w:r>
                </w:p>
              </w:tc>
            </w:tr>
            <w:tr w:rsidR="000E4FCE" w14:paraId="3B842F31" w14:textId="77777777" w:rsidTr="0018561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00B53" w14:textId="29ED2FCE" w:rsidR="000E4FCE" w:rsidRDefault="000E4FCE" w:rsidP="000E4FCE">
                  <w:pPr>
                    <w:jc w:val="center"/>
                    <w:rPr>
                      <w:rStyle w:val="lev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0B4FC862" wp14:editId="57E72DB3">
                        <wp:extent cx="6858000" cy="3616325"/>
                        <wp:effectExtent l="0" t="0" r="0" b="3175"/>
                        <wp:docPr id="15" name="Imag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1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9F336A" w14:textId="216A7559" w:rsidR="000E4FCE" w:rsidRPr="004D2956" w:rsidRDefault="000E4FCE" w:rsidP="000E4FC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lev"/>
                      <w:noProof/>
                      <w:sz w:val="20"/>
                      <w:szCs w:val="20"/>
                    </w:rPr>
                    <w:t>MatricePlate-SimulationXpress Study-Factor of Safety-Factor of Safety</w:t>
                  </w:r>
                </w:p>
              </w:tc>
            </w:tr>
          </w:tbl>
          <w:p w14:paraId="0653A106" w14:textId="77777777" w:rsidR="000E4FCE" w:rsidRPr="000B04D4" w:rsidRDefault="000E4FCE" w:rsidP="000A7C6B"/>
          <w:bookmarkEnd w:id="12"/>
          <w:bookmarkEnd w:id="13"/>
          <w:bookmarkEnd w:id="14"/>
          <w:p w14:paraId="5E66C5E8" w14:textId="1B97BFAD" w:rsidR="00EC2432" w:rsidRDefault="00EC2432" w:rsidP="000A7C6B"/>
        </w:tc>
      </w:tr>
    </w:tbl>
    <w:p w14:paraId="05B72CA7" w14:textId="77777777" w:rsidR="000B1701" w:rsidRDefault="000B1701" w:rsidP="000B170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36B74C83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A930F1B" w14:textId="6D4FE5EA" w:rsidR="000B1701" w:rsidRPr="000E4FCE" w:rsidRDefault="000E4FCE" w:rsidP="000E4FCE">
            <w:pPr>
              <w:pStyle w:val="Titre1"/>
              <w:rPr>
                <w:lang w:val="fr-FR"/>
              </w:rPr>
            </w:pPr>
            <w:bookmarkStart w:id="16" w:name="_Toc70905203"/>
            <w:r>
              <w:rPr>
                <w:lang w:val="fr-FR"/>
              </w:rPr>
              <w:t>Conclusion</w:t>
            </w:r>
            <w:bookmarkEnd w:id="16"/>
          </w:p>
        </w:tc>
      </w:tr>
    </w:tbl>
    <w:p w14:paraId="595BDF83" w14:textId="486148DA" w:rsidR="00AC3438" w:rsidRPr="00AC3438" w:rsidRDefault="00AC3438" w:rsidP="000E4FCE"/>
    <w:sectPr w:rsidR="00AC3438" w:rsidRPr="00AC3438" w:rsidSect="000E4FCE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B8752" w14:textId="77777777" w:rsidR="000E4FCE" w:rsidRDefault="000E4FCE" w:rsidP="00F25CD7">
      <w:pPr>
        <w:spacing w:after="0" w:line="240" w:lineRule="auto"/>
      </w:pPr>
      <w:r>
        <w:separator/>
      </w:r>
    </w:p>
  </w:endnote>
  <w:endnote w:type="continuationSeparator" w:id="0">
    <w:p w14:paraId="0B05A50F" w14:textId="77777777" w:rsidR="000E4FCE" w:rsidRDefault="000E4FC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5DDC4FEA" w14:textId="77777777" w:rsidTr="003E1AE9">
      <w:tc>
        <w:tcPr>
          <w:tcW w:w="867" w:type="pct"/>
        </w:tcPr>
        <w:p w14:paraId="2201BB5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C7BABD5" wp14:editId="6F7BD142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77C4D73" w14:textId="36850C87" w:rsidR="00DC4D2F" w:rsidRDefault="000E4FC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36B3F6A4" w14:textId="5966B7D4" w:rsidR="00DC4D2F" w:rsidRDefault="000E4FC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MatricePlate</w:t>
          </w:r>
        </w:p>
      </w:tc>
      <w:tc>
        <w:tcPr>
          <w:tcW w:w="0" w:type="auto"/>
          <w:vAlign w:val="bottom"/>
        </w:tcPr>
        <w:p w14:paraId="3109BE75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67F2B3CC" w14:textId="77777777" w:rsidR="00DC4D2F" w:rsidRPr="00BF0BC4" w:rsidRDefault="00DC4D2F" w:rsidP="00BF0BC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7C9E506" w14:textId="77777777" w:rsidTr="00BF0BC4">
      <w:tc>
        <w:tcPr>
          <w:tcW w:w="1908" w:type="dxa"/>
        </w:tcPr>
        <w:p w14:paraId="09E67C1E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C17CABB" wp14:editId="37C96E95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A3450A8" w14:textId="5FDF6642" w:rsidR="00DC4D2F" w:rsidRDefault="000E4FC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74071AFD" w14:textId="249E9B28" w:rsidR="00DC4D2F" w:rsidRDefault="000E4FC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MatricePlate</w:t>
          </w:r>
        </w:p>
      </w:tc>
      <w:tc>
        <w:tcPr>
          <w:tcW w:w="360" w:type="dxa"/>
          <w:vAlign w:val="bottom"/>
        </w:tcPr>
        <w:p w14:paraId="4FA35392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76400FB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1FCC2" w14:textId="77777777" w:rsidR="000E4FCE" w:rsidRDefault="000E4FCE" w:rsidP="00F25CD7">
      <w:pPr>
        <w:spacing w:after="0" w:line="240" w:lineRule="auto"/>
      </w:pPr>
      <w:r>
        <w:separator/>
      </w:r>
    </w:p>
  </w:footnote>
  <w:footnote w:type="continuationSeparator" w:id="0">
    <w:p w14:paraId="1FD646A2" w14:textId="77777777" w:rsidR="000E4FCE" w:rsidRDefault="000E4FCE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7574EA9A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7A30A1CF" w14:textId="5A2DADC4" w:rsidR="00DC4D2F" w:rsidRDefault="000E4FCE" w:rsidP="00E217C8">
          <w:pPr>
            <w:pStyle w:val="En-tte"/>
            <w:rPr>
              <w:rFonts w:ascii="Trebuchet MS" w:hAnsi="Trebuchet MS"/>
              <w:b/>
            </w:rPr>
          </w:pPr>
          <w:r>
            <w:rPr>
              <w:rFonts w:ascii="Trebuchet MS" w:hAnsi="Trebuchet MS"/>
              <w:b/>
              <w:noProof/>
            </w:rPr>
            <w:drawing>
              <wp:inline distT="0" distB="0" distL="0" distR="0" wp14:anchorId="25702227" wp14:editId="479E8969">
                <wp:extent cx="1017270" cy="1017270"/>
                <wp:effectExtent l="0" t="0" r="0" b="0"/>
                <wp:docPr id="4" name="Imag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7270" cy="1017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0" w:type="dxa"/>
          <w:tcBorders>
            <w:bottom w:val="nil"/>
          </w:tcBorders>
          <w:vAlign w:val="bottom"/>
        </w:tcPr>
        <w:p w14:paraId="36BC69AD" w14:textId="51C1AB5F" w:rsidR="00DC4D2F" w:rsidRDefault="000E4FCE" w:rsidP="00E217C8">
          <w:pPr>
            <w:pStyle w:val="En-tte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ibaali</w:t>
          </w:r>
        </w:p>
        <w:p w14:paraId="23345AB3" w14:textId="3D43CFAF" w:rsidR="00DC4D2F" w:rsidRDefault="00DC4D2F" w:rsidP="00E217C8">
          <w:pPr>
            <w:pStyle w:val="En-tte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2A884697" w14:textId="757995D6" w:rsidR="00DC4D2F" w:rsidRDefault="000E4FCE" w:rsidP="00E217C8">
          <w:pPr>
            <w:pStyle w:val="En-tte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BAALI issam</w:t>
          </w:r>
        </w:p>
        <w:p w14:paraId="4908E639" w14:textId="5E4B5809" w:rsidR="00DC4D2F" w:rsidRPr="003E4713" w:rsidRDefault="000E4FCE" w:rsidP="00F25CD7">
          <w:pPr>
            <w:pStyle w:val="En-tte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5/3/2021</w:t>
          </w:r>
        </w:p>
      </w:tc>
    </w:tr>
  </w:tbl>
  <w:p w14:paraId="2159043E" w14:textId="77777777" w:rsidR="00DC4D2F" w:rsidRDefault="00DC4D2F" w:rsidP="00F25CD7">
    <w:pPr>
      <w:pStyle w:val="En-tte"/>
      <w:pBdr>
        <w:bottom w:val="single" w:sz="36" w:space="1" w:color="BFBFBF" w:themeColor="background1" w:themeShade="BF"/>
      </w:pBdr>
    </w:pPr>
  </w:p>
  <w:p w14:paraId="6F048062" w14:textId="77777777" w:rsidR="00DC4D2F" w:rsidRDefault="00DC4D2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5DDE80AC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03F246EF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4A59E337" w14:textId="4FDD1235" w:rsidR="00DC4D2F" w:rsidRPr="00B86860" w:rsidRDefault="000E4FCE" w:rsidP="0004566C">
                <w:pPr>
                  <w:pStyle w:val="En-tte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  <w:r>
                  <w:rPr>
                    <w:rFonts w:ascii="Trebuchet MS" w:hAnsi="Trebuchet MS"/>
                    <w:b/>
                    <w:noProof/>
                  </w:rPr>
                  <w:drawing>
                    <wp:inline distT="0" distB="0" distL="0" distR="0" wp14:anchorId="6F1062BA" wp14:editId="043F8C9A">
                      <wp:extent cx="1997075" cy="1997075"/>
                      <wp:effectExtent l="0" t="0" r="3175" b="3175"/>
                      <wp:docPr id="3" name="Image 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"/>
                              <pic:cNvPicPr/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97075" cy="19970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756EA43F" w14:textId="7C54477A" w:rsidR="00DC4D2F" w:rsidRPr="00B86860" w:rsidRDefault="000E4FCE" w:rsidP="00E217C8">
                <w:pPr>
                  <w:pStyle w:val="En-tte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ibaali</w:t>
                </w:r>
              </w:p>
              <w:p w14:paraId="0C9324AA" w14:textId="1430D13A" w:rsidR="00DC4D2F" w:rsidRPr="00B86860" w:rsidRDefault="00DC4D2F" w:rsidP="00E217C8">
                <w:pPr>
                  <w:pStyle w:val="En-tte"/>
                </w:pPr>
              </w:p>
            </w:tc>
          </w:tr>
        </w:tbl>
        <w:p w14:paraId="0097E2A5" w14:textId="77777777" w:rsidR="00DC4D2F" w:rsidRDefault="00DC4D2F"/>
      </w:tc>
    </w:tr>
  </w:tbl>
  <w:p w14:paraId="3BFB312F" w14:textId="77777777" w:rsidR="00DC4D2F" w:rsidRDefault="00DC4D2F" w:rsidP="00F25CD7">
    <w:pPr>
      <w:pStyle w:val="En-tte"/>
      <w:pBdr>
        <w:bottom w:val="single" w:sz="36" w:space="1" w:color="BFBFBF" w:themeColor="background1" w:themeShade="BF"/>
      </w:pBdr>
    </w:pPr>
  </w:p>
  <w:p w14:paraId="2E9AB031" w14:textId="77777777" w:rsidR="00DC4D2F" w:rsidRDefault="00DC4D2F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E4FC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E4FCE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0D57"/>
  <w15:docId w15:val="{F974F8A1-9465-4A3A-82A4-717D9D665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lev">
    <w:name w:val="Strong"/>
    <w:basedOn w:val="Policepardfaut"/>
    <w:uiPriority w:val="22"/>
    <w:qFormat/>
    <w:rsid w:val="00BB5A1B"/>
    <w:rPr>
      <w:b/>
      <w:bCs/>
    </w:rPr>
  </w:style>
  <w:style w:type="paragraph" w:styleId="Sansinterligne">
    <w:name w:val="No Spacing"/>
    <w:uiPriority w:val="1"/>
    <w:qFormat/>
    <w:rsid w:val="00BB5A1B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BB5A1B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5CD7"/>
  </w:style>
  <w:style w:type="paragraph" w:styleId="Pieddepage">
    <w:name w:val="footer"/>
    <w:basedOn w:val="Normal"/>
    <w:link w:val="PieddepageC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5CD7"/>
  </w:style>
  <w:style w:type="table" w:styleId="Grilledutableau">
    <w:name w:val="Table Grid"/>
    <w:basedOn w:val="Tableau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au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3">
    <w:name w:val="Light List Accent 3"/>
    <w:basedOn w:val="Tableau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2">
    <w:name w:val="Light List Accent 2"/>
    <w:basedOn w:val="Tableau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F801E6"/>
    <w:rPr>
      <w:color w:val="0000FF" w:themeColor="hyperlink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eclaire-Accent4">
    <w:name w:val="Light List Accent 4"/>
    <w:basedOn w:val="Tableau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au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moyenne2-Accent1">
    <w:name w:val="Medium Grid 2 Accent 1"/>
    <w:basedOn w:val="Tableau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au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illemoyenne1-Accent6">
    <w:name w:val="Medium Grid 1 Accent 6"/>
    <w:basedOn w:val="Tableau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rameclaire-Accent5">
    <w:name w:val="Light Shading Accent 5"/>
    <w:basedOn w:val="Tableau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11</Pages>
  <Words>455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issam baali</dc:creator>
  <cp:lastModifiedBy>issam baali</cp:lastModifiedBy>
  <cp:revision>1</cp:revision>
  <dcterms:created xsi:type="dcterms:W3CDTF">2021-05-03T03:32:00Z</dcterms:created>
  <dcterms:modified xsi:type="dcterms:W3CDTF">2021-05-03T03:33:00Z</dcterms:modified>
</cp:coreProperties>
</file>